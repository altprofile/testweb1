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9467E" w14:textId="77777777" w:rsidR="0016779B" w:rsidRDefault="0016779B" w:rsidP="0016779B">
      <w:pPr>
        <w:pStyle w:val="tv213"/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b/>
          <w:bCs/>
          <w:color w:val="414142"/>
          <w:sz w:val="20"/>
          <w:szCs w:val="20"/>
          <w:lang w:val="lv-LV"/>
        </w:rPr>
        <w:t>41.pants. Azartspēļu organizēšanas ierobežojumi</w:t>
      </w:r>
    </w:p>
    <w:p w14:paraId="71E20D49" w14:textId="47F8CE5B" w:rsidR="0016779B" w:rsidRDefault="0016779B" w:rsidP="0016779B">
      <w:pPr>
        <w:pStyle w:val="tv213"/>
        <w:numPr>
          <w:ilvl w:val="0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Azartspēļu organizētājam ir aizliegts organizēt azartspēles, ja pastāv vismaz viens no šādiem nosacījumiem:</w:t>
      </w:r>
    </w:p>
    <w:p w14:paraId="0824AE99" w14:textId="679F7795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nav saņemta attiecīgā licence;</w:t>
      </w:r>
    </w:p>
    <w:p w14:paraId="024AC77A" w14:textId="674DCA1B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 xml:space="preserve">Izložu un azartspēļu uzraudzības inspekcija nav apstiprinājusi azartspēles vai </w:t>
      </w:r>
      <w:proofErr w:type="spellStart"/>
      <w:r>
        <w:rPr>
          <w:rFonts w:ascii="Arial" w:hAnsi="Arial" w:cs="Arial"/>
          <w:color w:val="414142"/>
          <w:sz w:val="20"/>
          <w:szCs w:val="20"/>
          <w:lang w:val="lv-LV"/>
        </w:rPr>
        <w:t>papildspēles</w:t>
      </w:r>
      <w:proofErr w:type="spellEnd"/>
      <w:r>
        <w:rPr>
          <w:rFonts w:ascii="Arial" w:hAnsi="Arial" w:cs="Arial"/>
          <w:color w:val="414142"/>
          <w:sz w:val="20"/>
          <w:szCs w:val="20"/>
          <w:lang w:val="lv-LV"/>
        </w:rPr>
        <w:t xml:space="preserve"> noteikumus;</w:t>
      </w:r>
    </w:p>
    <w:p w14:paraId="09D34706" w14:textId="2E4F5B0E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nav samaksāta likumā noteiktā valsts nodeva par azartspēļu organizēšanas licences un azartspēļu organizēšanas vietas licences saņemšanu;</w:t>
      </w:r>
    </w:p>
    <w:p w14:paraId="09587166" w14:textId="3564FB7B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 xml:space="preserve">iestājoties azartspēļu organizēšanas licences un azartspēļu organizēšanas vietas licences </w:t>
      </w:r>
      <w:proofErr w:type="spellStart"/>
      <w:r>
        <w:rPr>
          <w:rFonts w:ascii="Arial" w:hAnsi="Arial" w:cs="Arial"/>
          <w:color w:val="414142"/>
          <w:sz w:val="20"/>
          <w:szCs w:val="20"/>
          <w:lang w:val="lv-LV"/>
        </w:rPr>
        <w:t>pārreģistrācijas</w:t>
      </w:r>
      <w:proofErr w:type="spellEnd"/>
      <w:r>
        <w:rPr>
          <w:rFonts w:ascii="Arial" w:hAnsi="Arial" w:cs="Arial"/>
          <w:color w:val="414142"/>
          <w:sz w:val="20"/>
          <w:szCs w:val="20"/>
          <w:lang w:val="lv-LV"/>
        </w:rPr>
        <w:t xml:space="preserve"> termiņam, nav pieņemts lēmums par šīs licences </w:t>
      </w:r>
      <w:proofErr w:type="spellStart"/>
      <w:r>
        <w:rPr>
          <w:rFonts w:ascii="Arial" w:hAnsi="Arial" w:cs="Arial"/>
          <w:color w:val="414142"/>
          <w:sz w:val="20"/>
          <w:szCs w:val="20"/>
          <w:lang w:val="lv-LV"/>
        </w:rPr>
        <w:t>pārreģistrāciju</w:t>
      </w:r>
      <w:proofErr w:type="spellEnd"/>
      <w:r>
        <w:rPr>
          <w:rFonts w:ascii="Arial" w:hAnsi="Arial" w:cs="Arial"/>
          <w:color w:val="414142"/>
          <w:sz w:val="20"/>
          <w:szCs w:val="20"/>
          <w:lang w:val="lv-LV"/>
        </w:rPr>
        <w:t xml:space="preserve"> vai nav samaksāta likumā noteiktā valsts nodeva par to </w:t>
      </w:r>
      <w:proofErr w:type="spellStart"/>
      <w:r>
        <w:rPr>
          <w:rFonts w:ascii="Arial" w:hAnsi="Arial" w:cs="Arial"/>
          <w:color w:val="414142"/>
          <w:sz w:val="20"/>
          <w:szCs w:val="20"/>
          <w:lang w:val="lv-LV"/>
        </w:rPr>
        <w:t>pārreģistrāciju</w:t>
      </w:r>
      <w:proofErr w:type="spellEnd"/>
      <w:r>
        <w:rPr>
          <w:rFonts w:ascii="Arial" w:hAnsi="Arial" w:cs="Arial"/>
          <w:color w:val="414142"/>
          <w:sz w:val="20"/>
          <w:szCs w:val="20"/>
          <w:lang w:val="lv-LV"/>
        </w:rPr>
        <w:t>;</w:t>
      </w:r>
    </w:p>
    <w:p w14:paraId="210313B7" w14:textId="7E107DE3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saņemtā azartspēļu organizēšanas licence nodota trešajai personai;</w:t>
      </w:r>
    </w:p>
    <w:p w14:paraId="0E180A82" w14:textId="59BA765C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azartspēlēs piedalās personas, kuras nav sasniegušas 18 gadu vecumu;</w:t>
      </w:r>
    </w:p>
    <w:p w14:paraId="4B57E48F" w14:textId="615B7BDD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 xml:space="preserve">kopējā </w:t>
      </w:r>
      <w:proofErr w:type="spellStart"/>
      <w:r>
        <w:rPr>
          <w:rFonts w:ascii="Arial" w:hAnsi="Arial" w:cs="Arial"/>
          <w:color w:val="414142"/>
          <w:sz w:val="20"/>
          <w:szCs w:val="20"/>
          <w:lang w:val="lv-LV"/>
        </w:rPr>
        <w:t>totalizatora</w:t>
      </w:r>
      <w:proofErr w:type="spellEnd"/>
      <w:r>
        <w:rPr>
          <w:rFonts w:ascii="Arial" w:hAnsi="Arial" w:cs="Arial"/>
          <w:color w:val="414142"/>
          <w:sz w:val="20"/>
          <w:szCs w:val="20"/>
          <w:lang w:val="lv-LV"/>
        </w:rPr>
        <w:t xml:space="preserve">, derību un </w:t>
      </w:r>
      <w:proofErr w:type="spellStart"/>
      <w:r>
        <w:rPr>
          <w:rFonts w:ascii="Arial" w:hAnsi="Arial" w:cs="Arial"/>
          <w:color w:val="414142"/>
          <w:sz w:val="20"/>
          <w:szCs w:val="20"/>
          <w:lang w:val="lv-LV"/>
        </w:rPr>
        <w:t>bingo</w:t>
      </w:r>
      <w:proofErr w:type="spellEnd"/>
      <w:r>
        <w:rPr>
          <w:rFonts w:ascii="Arial" w:hAnsi="Arial" w:cs="Arial"/>
          <w:color w:val="414142"/>
          <w:sz w:val="20"/>
          <w:szCs w:val="20"/>
          <w:lang w:val="lv-LV"/>
        </w:rPr>
        <w:t xml:space="preserve"> laimestu kopsumma ir mazāka par 50 procentiem no iemaksāto likmju kopsummas, spēļu automāta laimests — mazāks par 80 procentiem no iemaksu kopsummas, veiksmes spēlei pa tālruni — mazāks par 45 procentiem no iemaksāto likmju kopsummas.</w:t>
      </w:r>
    </w:p>
    <w:p w14:paraId="05E818CC" w14:textId="0DABC254" w:rsidR="0016779B" w:rsidRDefault="0016779B" w:rsidP="0016779B">
      <w:pPr>
        <w:pStyle w:val="tv213"/>
        <w:numPr>
          <w:ilvl w:val="0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Azartspēles nav atļauts organizēt:</w:t>
      </w:r>
    </w:p>
    <w:p w14:paraId="340BEB3B" w14:textId="114AB95B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valsts iestādēs;</w:t>
      </w:r>
    </w:p>
    <w:p w14:paraId="484BF4D9" w14:textId="7AB58B4E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baznīcās un kulta celtnēs;</w:t>
      </w:r>
    </w:p>
    <w:p w14:paraId="24FD0E70" w14:textId="21AE38D5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ārstniecības un izglītības iestāžu ēkās;</w:t>
      </w:r>
    </w:p>
    <w:p w14:paraId="1B1F9DDB" w14:textId="33C702D8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aptiekās, pasta struktūrvienībās vai kredītiestādēs;</w:t>
      </w:r>
    </w:p>
    <w:p w14:paraId="26F792C2" w14:textId="74C4EC89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 xml:space="preserve">publisko pasākumu rīkošanas vietās šo pasākumu norises laikā, izņemot </w:t>
      </w:r>
      <w:proofErr w:type="spellStart"/>
      <w:r>
        <w:rPr>
          <w:rFonts w:ascii="Arial" w:hAnsi="Arial" w:cs="Arial"/>
          <w:color w:val="414142"/>
          <w:sz w:val="20"/>
          <w:szCs w:val="20"/>
          <w:lang w:val="lv-LV"/>
        </w:rPr>
        <w:t>totalizatoru</w:t>
      </w:r>
      <w:proofErr w:type="spellEnd"/>
      <w:r>
        <w:rPr>
          <w:rFonts w:ascii="Arial" w:hAnsi="Arial" w:cs="Arial"/>
          <w:color w:val="414142"/>
          <w:sz w:val="20"/>
          <w:szCs w:val="20"/>
          <w:lang w:val="lv-LV"/>
        </w:rPr>
        <w:t xml:space="preserve"> un derības;</w:t>
      </w:r>
    </w:p>
    <w:p w14:paraId="02C5D8CC" w14:textId="41B33C54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teritorijās, kurām noteiktā kārtībā piešķirts tirgus statuss;</w:t>
      </w:r>
    </w:p>
    <w:p w14:paraId="7B1AC60C" w14:textId="141E4666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 xml:space="preserve">veikalos, kultūras iestādēs, dzelzceļa stacijās, autoostās, lidostās, ostās, izņemot spēļu zāles, </w:t>
      </w:r>
      <w:proofErr w:type="spellStart"/>
      <w:r>
        <w:rPr>
          <w:rFonts w:ascii="Arial" w:hAnsi="Arial" w:cs="Arial"/>
          <w:color w:val="414142"/>
          <w:sz w:val="20"/>
          <w:szCs w:val="20"/>
          <w:lang w:val="lv-LV"/>
        </w:rPr>
        <w:t>totalizatoru</w:t>
      </w:r>
      <w:proofErr w:type="spellEnd"/>
      <w:r>
        <w:rPr>
          <w:rFonts w:ascii="Arial" w:hAnsi="Arial" w:cs="Arial"/>
          <w:color w:val="414142"/>
          <w:sz w:val="20"/>
          <w:szCs w:val="20"/>
          <w:lang w:val="lv-LV"/>
        </w:rPr>
        <w:t xml:space="preserve"> vai derību likmju pieņemšanas vietas, kas izveidotas ar būvkonstrukcijām norobežotās telpās ar atsevišķu ieeju tikai no ārpuses;</w:t>
      </w:r>
    </w:p>
    <w:p w14:paraId="4D2CC68D" w14:textId="687F6F66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 xml:space="preserve">bāros un kafejnīcās, izņemot </w:t>
      </w:r>
      <w:proofErr w:type="spellStart"/>
      <w:r>
        <w:rPr>
          <w:rFonts w:ascii="Arial" w:hAnsi="Arial" w:cs="Arial"/>
          <w:color w:val="414142"/>
          <w:sz w:val="20"/>
          <w:szCs w:val="20"/>
          <w:lang w:val="lv-LV"/>
        </w:rPr>
        <w:t>totalizatoru</w:t>
      </w:r>
      <w:proofErr w:type="spellEnd"/>
      <w:r>
        <w:rPr>
          <w:rFonts w:ascii="Arial" w:hAnsi="Arial" w:cs="Arial"/>
          <w:color w:val="414142"/>
          <w:sz w:val="20"/>
          <w:szCs w:val="20"/>
          <w:lang w:val="lv-LV"/>
        </w:rPr>
        <w:t xml:space="preserve"> un derības;</w:t>
      </w:r>
    </w:p>
    <w:p w14:paraId="49C9FA4B" w14:textId="7BE18CAB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dienesta viesnīcās;</w:t>
      </w:r>
    </w:p>
    <w:p w14:paraId="6493FEBD" w14:textId="16DE7C8D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ēkās, kurās ir dzīvokļi un ieeja uz tiem no ēkas ārpuses ir kopēja ar ieeju uz azartspēļu organizēšanas vietu;</w:t>
      </w:r>
    </w:p>
    <w:p w14:paraId="1CA07D4B" w14:textId="705CED95" w:rsidR="0016779B" w:rsidRDefault="0016779B" w:rsidP="0016779B">
      <w:pPr>
        <w:pStyle w:val="tv213"/>
        <w:numPr>
          <w:ilvl w:val="1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attiecīgās pašvaldības vietās vai teritorijās, kuras noteiktas pašvaldības saistošajos noteikumos.</w:t>
      </w:r>
    </w:p>
    <w:p w14:paraId="53F3578C" w14:textId="38136E75" w:rsidR="0016779B" w:rsidRDefault="0016779B" w:rsidP="0016779B">
      <w:pPr>
        <w:pStyle w:val="tv213"/>
        <w:numPr>
          <w:ilvl w:val="0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Azartspēļu organizētājam aizliegts izsniegt spēlētājiem jebkāda veida aizdevumus vai kredītus.</w:t>
      </w:r>
    </w:p>
    <w:p w14:paraId="397283A1" w14:textId="5C8145C2" w:rsidR="0016779B" w:rsidRDefault="0016779B" w:rsidP="0016779B">
      <w:pPr>
        <w:pStyle w:val="tv213"/>
        <w:numPr>
          <w:ilvl w:val="0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Ikviens aizdevums, kas dots azartspēļu organizēšanas vietā, uzskatāms par apzināti dotu aizdevumu spēlei </w:t>
      </w:r>
      <w:hyperlink r:id="rId7" w:tgtFrame="_blank" w:history="1">
        <w:r>
          <w:rPr>
            <w:rStyle w:val="Hipersaite"/>
            <w:rFonts w:ascii="Arial" w:hAnsi="Arial" w:cs="Arial"/>
            <w:color w:val="16497B"/>
            <w:sz w:val="20"/>
            <w:szCs w:val="20"/>
            <w:lang w:val="lv-LV"/>
          </w:rPr>
          <w:t>Civillikuma</w:t>
        </w:r>
      </w:hyperlink>
      <w:r>
        <w:rPr>
          <w:rFonts w:ascii="Arial" w:hAnsi="Arial" w:cs="Arial"/>
          <w:color w:val="414142"/>
          <w:sz w:val="20"/>
          <w:szCs w:val="20"/>
          <w:lang w:val="lv-LV"/>
        </w:rPr>
        <w:t> </w:t>
      </w:r>
      <w:hyperlink r:id="rId8" w:anchor="p2284" w:tgtFrame="_blank" w:history="1">
        <w:r>
          <w:rPr>
            <w:rStyle w:val="Hipersaite"/>
            <w:rFonts w:ascii="Arial" w:hAnsi="Arial" w:cs="Arial"/>
            <w:color w:val="16497B"/>
            <w:sz w:val="20"/>
            <w:szCs w:val="20"/>
            <w:lang w:val="lv-LV"/>
          </w:rPr>
          <w:t>2284.panta</w:t>
        </w:r>
      </w:hyperlink>
      <w:r>
        <w:rPr>
          <w:rFonts w:ascii="Arial" w:hAnsi="Arial" w:cs="Arial"/>
          <w:color w:val="414142"/>
          <w:sz w:val="20"/>
          <w:szCs w:val="20"/>
          <w:lang w:val="lv-LV"/>
        </w:rPr>
        <w:t> izpratnē.</w:t>
      </w:r>
    </w:p>
    <w:p w14:paraId="7930954C" w14:textId="665E19B6" w:rsidR="0016779B" w:rsidRDefault="0016779B" w:rsidP="0016779B">
      <w:pPr>
        <w:pStyle w:val="tv213"/>
        <w:numPr>
          <w:ilvl w:val="0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Azartspēļu un interaktīvo azartspēļu organizēšanas vietņu reklāma ir aizliegta ārpus azartspēļu organizēšanas vietām. Azartspēļu organizēšanas vietās atļauts norādīt tikai azartspēļu vietas nosaukumu un azartspēļu organizētāja reģistrētu preču zīmi.</w:t>
      </w:r>
    </w:p>
    <w:p w14:paraId="57DC6E55" w14:textId="430D4D15" w:rsidR="0016779B" w:rsidRDefault="0016779B" w:rsidP="0016779B">
      <w:pPr>
        <w:pStyle w:val="tv213"/>
        <w:numPr>
          <w:ilvl w:val="0"/>
          <w:numId w:val="1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>
        <w:rPr>
          <w:rFonts w:ascii="Arial" w:hAnsi="Arial" w:cs="Arial"/>
          <w:color w:val="414142"/>
          <w:sz w:val="20"/>
          <w:szCs w:val="20"/>
          <w:lang w:val="lv-LV"/>
        </w:rPr>
        <w:t>Aizliegts piedāvāt piedalīšanos azartspēlē par velti, kā dāvanu vai balvu vai kā kompensāciju par preces iegādi vai pakalpojumu saņemšanu.</w:t>
      </w:r>
    </w:p>
    <w:p w14:paraId="50180015" w14:textId="77777777" w:rsidR="005E4ED7" w:rsidRDefault="0016779B"/>
    <w:sectPr w:rsidR="005E4ED7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7C9B2" w14:textId="77777777" w:rsidR="0016779B" w:rsidRDefault="0016779B" w:rsidP="00FB29E0">
      <w:pPr>
        <w:spacing w:after="0" w:line="240" w:lineRule="auto"/>
      </w:pPr>
      <w:r>
        <w:separator/>
      </w:r>
    </w:p>
  </w:endnote>
  <w:endnote w:type="continuationSeparator" w:id="0">
    <w:p w14:paraId="22BDC6D5" w14:textId="77777777" w:rsidR="0016779B" w:rsidRDefault="0016779B" w:rsidP="00FB2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BA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DB745" w14:textId="77777777" w:rsidR="00FB29E0" w:rsidRPr="00FB29E0" w:rsidRDefault="00FB29E0" w:rsidP="00FB29E0">
    <w:pPr>
      <w:pStyle w:val="Kjene"/>
    </w:pPr>
    <w:r>
      <w:rPr>
        <w:rFonts w:ascii="Georgia" w:hAnsi="Georgia"/>
        <w:sz w:val="20"/>
        <w:szCs w:val="20"/>
      </w:rPr>
      <w:t>tel. + 371 29249369</w:t>
    </w:r>
    <w:r>
      <w:rPr>
        <w:rFonts w:ascii="Georgia" w:hAnsi="Georgia"/>
        <w:sz w:val="20"/>
        <w:szCs w:val="20"/>
      </w:rPr>
      <w:tab/>
      <w:t>Rīgas Zolītes klubs</w:t>
    </w:r>
    <w:r>
      <w:rPr>
        <w:rFonts w:ascii="Georgia" w:hAnsi="Georgia"/>
        <w:sz w:val="20"/>
        <w:szCs w:val="20"/>
      </w:rPr>
      <w:tab/>
      <w:t xml:space="preserve"> </w:t>
    </w:r>
    <w:hyperlink r:id="rId1" w:history="1">
      <w:r>
        <w:rPr>
          <w:rStyle w:val="Hipersaite"/>
          <w:rFonts w:ascii="Georgia" w:hAnsi="Georgia"/>
          <w:sz w:val="20"/>
          <w:szCs w:val="20"/>
        </w:rPr>
        <w:t>valdmars@inbox.lv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7F5BA" w14:textId="77777777" w:rsidR="0016779B" w:rsidRDefault="0016779B" w:rsidP="00FB29E0">
      <w:pPr>
        <w:spacing w:after="0" w:line="240" w:lineRule="auto"/>
      </w:pPr>
      <w:r>
        <w:separator/>
      </w:r>
    </w:p>
  </w:footnote>
  <w:footnote w:type="continuationSeparator" w:id="0">
    <w:p w14:paraId="283DF44F" w14:textId="77777777" w:rsidR="0016779B" w:rsidRDefault="0016779B" w:rsidP="00FB2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1489C"/>
    <w:multiLevelType w:val="hybridMultilevel"/>
    <w:tmpl w:val="D7742372"/>
    <w:lvl w:ilvl="0" w:tplc="DB0ACB02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197A9B3C">
      <w:start w:val="1"/>
      <w:numFmt w:val="decimal"/>
      <w:lvlText w:val="%2)"/>
      <w:lvlJc w:val="left"/>
      <w:pPr>
        <w:ind w:left="1380" w:hanging="360"/>
      </w:pPr>
      <w:rPr>
        <w:rFonts w:hint="default"/>
      </w:rPr>
    </w:lvl>
    <w:lvl w:ilvl="2" w:tplc="0426001B" w:tentative="1">
      <w:start w:val="1"/>
      <w:numFmt w:val="lowerRoman"/>
      <w:lvlText w:val="%3."/>
      <w:lvlJc w:val="right"/>
      <w:pPr>
        <w:ind w:left="2100" w:hanging="180"/>
      </w:pPr>
    </w:lvl>
    <w:lvl w:ilvl="3" w:tplc="0426000F" w:tentative="1">
      <w:start w:val="1"/>
      <w:numFmt w:val="decimal"/>
      <w:lvlText w:val="%4."/>
      <w:lvlJc w:val="left"/>
      <w:pPr>
        <w:ind w:left="2820" w:hanging="360"/>
      </w:pPr>
    </w:lvl>
    <w:lvl w:ilvl="4" w:tplc="04260019" w:tentative="1">
      <w:start w:val="1"/>
      <w:numFmt w:val="lowerLetter"/>
      <w:lvlText w:val="%5."/>
      <w:lvlJc w:val="left"/>
      <w:pPr>
        <w:ind w:left="3540" w:hanging="360"/>
      </w:pPr>
    </w:lvl>
    <w:lvl w:ilvl="5" w:tplc="0426001B" w:tentative="1">
      <w:start w:val="1"/>
      <w:numFmt w:val="lowerRoman"/>
      <w:lvlText w:val="%6."/>
      <w:lvlJc w:val="right"/>
      <w:pPr>
        <w:ind w:left="4260" w:hanging="180"/>
      </w:pPr>
    </w:lvl>
    <w:lvl w:ilvl="6" w:tplc="0426000F" w:tentative="1">
      <w:start w:val="1"/>
      <w:numFmt w:val="decimal"/>
      <w:lvlText w:val="%7."/>
      <w:lvlJc w:val="left"/>
      <w:pPr>
        <w:ind w:left="4980" w:hanging="360"/>
      </w:pPr>
    </w:lvl>
    <w:lvl w:ilvl="7" w:tplc="04260019" w:tentative="1">
      <w:start w:val="1"/>
      <w:numFmt w:val="lowerLetter"/>
      <w:lvlText w:val="%8."/>
      <w:lvlJc w:val="left"/>
      <w:pPr>
        <w:ind w:left="5700" w:hanging="360"/>
      </w:pPr>
    </w:lvl>
    <w:lvl w:ilvl="8" w:tplc="0426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70276671"/>
    <w:multiLevelType w:val="multilevel"/>
    <w:tmpl w:val="042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9B"/>
    <w:rsid w:val="0016779B"/>
    <w:rsid w:val="00641AC4"/>
    <w:rsid w:val="00763702"/>
    <w:rsid w:val="00940BF5"/>
    <w:rsid w:val="00CE7292"/>
    <w:rsid w:val="00DF4A3E"/>
    <w:rsid w:val="00FB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504F1D8"/>
  <w15:chartTrackingRefBased/>
  <w15:docId w15:val="{AF8C3659-FE03-4C4A-A5C5-E2C3D4C3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FB29E0"/>
    <w:rPr>
      <w:rFonts w:ascii="Consolas" w:hAnsi="Consolas"/>
      <w:sz w:val="24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Galvene">
    <w:name w:val="header"/>
    <w:basedOn w:val="Parasts"/>
    <w:link w:val="GalveneRakstz"/>
    <w:uiPriority w:val="99"/>
    <w:unhideWhenUsed/>
    <w:rsid w:val="00FB29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FB29E0"/>
    <w:rPr>
      <w:rFonts w:ascii="Consolas" w:hAnsi="Consolas"/>
      <w:sz w:val="24"/>
    </w:rPr>
  </w:style>
  <w:style w:type="paragraph" w:styleId="Kjene">
    <w:name w:val="footer"/>
    <w:basedOn w:val="Parasts"/>
    <w:link w:val="KjeneRakstz"/>
    <w:uiPriority w:val="99"/>
    <w:unhideWhenUsed/>
    <w:rsid w:val="00FB29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FB29E0"/>
    <w:rPr>
      <w:rFonts w:ascii="Consolas" w:hAnsi="Consolas"/>
      <w:sz w:val="24"/>
    </w:rPr>
  </w:style>
  <w:style w:type="character" w:styleId="Hipersaite">
    <w:name w:val="Hyperlink"/>
    <w:basedOn w:val="Noklusjumarindkopasfonts"/>
    <w:uiPriority w:val="99"/>
    <w:semiHidden/>
    <w:unhideWhenUsed/>
    <w:rsid w:val="00FB29E0"/>
    <w:rPr>
      <w:color w:val="0000FF"/>
      <w:u w:val="single"/>
    </w:rPr>
  </w:style>
  <w:style w:type="paragraph" w:customStyle="1" w:styleId="tv213">
    <w:name w:val="tv213"/>
    <w:basedOn w:val="Parasts"/>
    <w:rsid w:val="00167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5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kumi.lv/ta/id/225418-civilliku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kumi.lv/ta/id/225418-civilliku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aldmars@inbox.lv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ri.riga.lv\rv1g\Audzekni\kalejnieks\My%20Documents\SKOLOTAJAI\wordKD2025\veidlap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veidlapa</Template>
  <TotalTime>1</TotalTime>
  <Pages>1</Pages>
  <Words>1724</Words>
  <Characters>984</Characters>
  <Application>Microsoft Office Word</Application>
  <DocSecurity>0</DocSecurity>
  <Lines>8</Lines>
  <Paragraphs>5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>RD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Kārlis Alberts Lejnieks</dc:creator>
  <cp:keywords/>
  <dc:description/>
  <cp:lastModifiedBy>Kārlis Alberts Lejnieks</cp:lastModifiedBy>
  <cp:revision>1</cp:revision>
  <dcterms:created xsi:type="dcterms:W3CDTF">2025-11-14T09:58:00Z</dcterms:created>
  <dcterms:modified xsi:type="dcterms:W3CDTF">2025-11-14T09:59:00Z</dcterms:modified>
</cp:coreProperties>
</file>